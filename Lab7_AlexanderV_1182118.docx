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106D5" w14:textId="77777777" w:rsidR="00B07E15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BDE1AA5" wp14:editId="72B11FC7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1921564" cy="679450"/>
            <wp:effectExtent l="0" t="0" r="254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64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3C6F">
        <w:rPr>
          <w:rFonts w:ascii="Tahoma" w:hAnsi="Tahoma" w:cs="Tahoma"/>
          <w:sz w:val="24"/>
          <w:szCs w:val="24"/>
        </w:rPr>
        <w:t>Facultad de Ingeniería</w:t>
      </w:r>
    </w:p>
    <w:p w14:paraId="651FD6AB" w14:textId="77777777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Ingeniería en informática y sistemas</w:t>
      </w:r>
    </w:p>
    <w:p w14:paraId="117B4E4B" w14:textId="5A426BB1" w:rsidR="00AF3C6F" w:rsidRPr="00AF3C6F" w:rsidRDefault="00D96A5C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Virtualización</w:t>
      </w:r>
      <w:r w:rsidR="00AF3C6F" w:rsidRPr="00AF3C6F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AF3C6F" w:rsidRPr="00AF3C6F">
        <w:rPr>
          <w:rFonts w:ascii="Tahoma" w:hAnsi="Tahoma" w:cs="Tahoma"/>
          <w:sz w:val="24"/>
          <w:szCs w:val="24"/>
        </w:rPr>
        <w:t>sec</w:t>
      </w:r>
      <w:proofErr w:type="spellEnd"/>
      <w:r>
        <w:rPr>
          <w:rFonts w:ascii="Tahoma" w:hAnsi="Tahoma" w:cs="Tahoma"/>
          <w:sz w:val="24"/>
          <w:szCs w:val="24"/>
        </w:rPr>
        <w:t xml:space="preserve"> 01</w:t>
      </w:r>
    </w:p>
    <w:p w14:paraId="42774380" w14:textId="77777777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Jornada vespertina</w:t>
      </w:r>
    </w:p>
    <w:p w14:paraId="74655E70" w14:textId="77777777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6FE4DFD4" w14:textId="1FCF2F13" w:rsidR="00AF3C6F" w:rsidRPr="00AF3C6F" w:rsidRDefault="00974BDD" w:rsidP="00AF3C6F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Nombre</w:t>
      </w:r>
      <w:r w:rsidR="00EC3417">
        <w:rPr>
          <w:rFonts w:ascii="Tahoma" w:hAnsi="Tahoma" w:cs="Tahoma"/>
          <w:sz w:val="24"/>
          <w:szCs w:val="24"/>
        </w:rPr>
        <w:t>: Alexander Villatoro</w:t>
      </w:r>
    </w:p>
    <w:p w14:paraId="3A6BACA5" w14:textId="64D78EC2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 xml:space="preserve">Carné: </w:t>
      </w:r>
      <w:r w:rsidR="00EC3417">
        <w:rPr>
          <w:rFonts w:ascii="Tahoma" w:hAnsi="Tahoma" w:cs="Tahoma"/>
          <w:sz w:val="24"/>
          <w:szCs w:val="24"/>
        </w:rPr>
        <w:t>1182118</w:t>
      </w:r>
    </w:p>
    <w:p w14:paraId="4FCB0DAF" w14:textId="77777777" w:rsidR="00AF3C6F" w:rsidRP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3BD8C0F3" w14:textId="6C185DE4" w:rsidR="00AF3C6F" w:rsidRPr="00AF3C6F" w:rsidRDefault="00D96A5C" w:rsidP="00AF3C6F">
      <w:pPr>
        <w:spacing w:after="0"/>
        <w:jc w:val="center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Laboratorio #7</w:t>
      </w:r>
    </w:p>
    <w:p w14:paraId="056F03F8" w14:textId="412A4283" w:rsidR="00974BDD" w:rsidRDefault="00974BDD" w:rsidP="00D96A5C">
      <w:pPr>
        <w:spacing w:after="0"/>
        <w:rPr>
          <w:rFonts w:ascii="Tahoma" w:hAnsi="Tahoma" w:cs="Tahoma"/>
          <w:sz w:val="24"/>
          <w:szCs w:val="24"/>
        </w:rPr>
      </w:pPr>
    </w:p>
    <w:p w14:paraId="70208B35" w14:textId="1990BC8B" w:rsidR="00D43637" w:rsidRDefault="00D43637" w:rsidP="00D43637">
      <w:pPr>
        <w:spacing w:after="0"/>
        <w:rPr>
          <w:rFonts w:ascii="Tahoma" w:hAnsi="Tahoma" w:cs="Tahoma"/>
          <w:sz w:val="24"/>
          <w:szCs w:val="24"/>
        </w:rPr>
      </w:pPr>
      <w:r w:rsidRPr="00D43637">
        <w:rPr>
          <w:rFonts w:ascii="Tahoma" w:hAnsi="Tahoma" w:cs="Tahoma"/>
          <w:sz w:val="24"/>
          <w:szCs w:val="24"/>
        </w:rPr>
        <w:t>Creación de una Base de Datos con MySQL en AWS RDS y conectividad desde una instancia EC2.</w:t>
      </w:r>
    </w:p>
    <w:p w14:paraId="609DEB7F" w14:textId="77777777" w:rsidR="00D43637" w:rsidRPr="00D43637" w:rsidRDefault="00D43637" w:rsidP="00D43637">
      <w:pPr>
        <w:spacing w:after="0"/>
        <w:rPr>
          <w:rFonts w:ascii="Tahoma" w:hAnsi="Tahoma" w:cs="Tahoma"/>
          <w:sz w:val="24"/>
          <w:szCs w:val="24"/>
        </w:rPr>
      </w:pPr>
    </w:p>
    <w:p w14:paraId="2B8968F7" w14:textId="18BEBC10" w:rsidR="00D43637" w:rsidRDefault="00D43637" w:rsidP="00D43637">
      <w:pPr>
        <w:pStyle w:val="Prrafodelista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proofErr w:type="spellStart"/>
      <w:r w:rsidRPr="00D43637">
        <w:rPr>
          <w:rFonts w:ascii="Tahoma" w:hAnsi="Tahoma" w:cs="Tahoma"/>
          <w:sz w:val="24"/>
          <w:szCs w:val="24"/>
        </w:rPr>
        <w:t>Screenshot</w:t>
      </w:r>
      <w:proofErr w:type="spellEnd"/>
      <w:r w:rsidRPr="00D43637">
        <w:rPr>
          <w:rFonts w:ascii="Tahoma" w:hAnsi="Tahoma" w:cs="Tahoma"/>
          <w:sz w:val="24"/>
          <w:szCs w:val="24"/>
        </w:rPr>
        <w:t xml:space="preserve"> de la DB creada y corriendo, mostrar el </w:t>
      </w:r>
      <w:proofErr w:type="spellStart"/>
      <w:r w:rsidRPr="00D43637">
        <w:rPr>
          <w:rFonts w:ascii="Tahoma" w:hAnsi="Tahoma" w:cs="Tahoma"/>
          <w:sz w:val="24"/>
          <w:szCs w:val="24"/>
        </w:rPr>
        <w:t>endpoint</w:t>
      </w:r>
      <w:proofErr w:type="spellEnd"/>
      <w:r w:rsidRPr="00D43637">
        <w:rPr>
          <w:rFonts w:ascii="Tahoma" w:hAnsi="Tahoma" w:cs="Tahoma"/>
          <w:sz w:val="24"/>
          <w:szCs w:val="24"/>
        </w:rPr>
        <w:t>.</w:t>
      </w:r>
    </w:p>
    <w:p w14:paraId="68415E51" w14:textId="4BB0A7FF" w:rsidR="00D43637" w:rsidRDefault="00D43637" w:rsidP="00D43637">
      <w:pPr>
        <w:spacing w:after="0"/>
        <w:rPr>
          <w:rFonts w:ascii="Tahoma" w:hAnsi="Tahoma" w:cs="Tahoma"/>
          <w:sz w:val="24"/>
          <w:szCs w:val="24"/>
        </w:rPr>
      </w:pPr>
    </w:p>
    <w:p w14:paraId="5329D0D4" w14:textId="4A1C1949" w:rsidR="00D43637" w:rsidRPr="00D43637" w:rsidRDefault="00EA2327" w:rsidP="00D43637">
      <w:pPr>
        <w:spacing w:after="0"/>
        <w:rPr>
          <w:rFonts w:ascii="Tahoma" w:hAnsi="Tahoma" w:cs="Tahoma"/>
          <w:sz w:val="24"/>
          <w:szCs w:val="24"/>
        </w:rPr>
      </w:pPr>
      <w:r w:rsidRPr="00EA2327">
        <w:rPr>
          <w:rFonts w:ascii="Tahoma" w:hAnsi="Tahoma" w:cs="Tahoma"/>
          <w:sz w:val="24"/>
          <w:szCs w:val="24"/>
        </w:rPr>
        <w:drawing>
          <wp:inline distT="0" distB="0" distL="0" distR="0" wp14:anchorId="3302EAAD" wp14:editId="0FE9B59B">
            <wp:extent cx="5612130" cy="3156585"/>
            <wp:effectExtent l="0" t="0" r="7620" b="571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20B" w14:textId="77777777" w:rsidR="00D43637" w:rsidRPr="00D43637" w:rsidRDefault="00D43637" w:rsidP="00D43637">
      <w:pPr>
        <w:spacing w:after="0"/>
        <w:rPr>
          <w:rFonts w:ascii="Tahoma" w:hAnsi="Tahoma" w:cs="Tahoma"/>
          <w:sz w:val="24"/>
          <w:szCs w:val="24"/>
        </w:rPr>
      </w:pPr>
    </w:p>
    <w:p w14:paraId="0D4673EF" w14:textId="4BA0EA51" w:rsidR="00D96A5C" w:rsidRPr="00D43637" w:rsidRDefault="00D43637" w:rsidP="00D43637">
      <w:pPr>
        <w:pStyle w:val="Prrafodelista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proofErr w:type="spellStart"/>
      <w:r w:rsidRPr="00D43637">
        <w:rPr>
          <w:rFonts w:ascii="Tahoma" w:hAnsi="Tahoma" w:cs="Tahoma"/>
          <w:sz w:val="24"/>
          <w:szCs w:val="24"/>
        </w:rPr>
        <w:t>Screenshot</w:t>
      </w:r>
      <w:proofErr w:type="spellEnd"/>
      <w:r w:rsidRPr="00D43637">
        <w:rPr>
          <w:rFonts w:ascii="Tahoma" w:hAnsi="Tahoma" w:cs="Tahoma"/>
          <w:sz w:val="24"/>
          <w:szCs w:val="24"/>
        </w:rPr>
        <w:t xml:space="preserve"> de las consultas realizadas a la base de datos desde la instancia EC2.</w:t>
      </w:r>
    </w:p>
    <w:p w14:paraId="776BB480" w14:textId="13E8A3FF" w:rsidR="00D43637" w:rsidRDefault="00D43637" w:rsidP="00D43637">
      <w:pPr>
        <w:rPr>
          <w:rFonts w:ascii="Tahoma" w:hAnsi="Tahoma" w:cs="Tahoma"/>
          <w:sz w:val="24"/>
          <w:szCs w:val="24"/>
        </w:rPr>
      </w:pPr>
    </w:p>
    <w:p w14:paraId="5EE83950" w14:textId="3324BD8A" w:rsidR="00EA2327" w:rsidRDefault="00500F26" w:rsidP="00D43637">
      <w:pPr>
        <w:rPr>
          <w:rFonts w:ascii="Tahoma" w:hAnsi="Tahoma" w:cs="Tahoma"/>
          <w:sz w:val="24"/>
          <w:szCs w:val="24"/>
        </w:rPr>
      </w:pPr>
      <w:r w:rsidRPr="00500F26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4715DE89" wp14:editId="58078276">
            <wp:extent cx="5612130" cy="3156585"/>
            <wp:effectExtent l="0" t="0" r="7620" b="571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145A" w14:textId="7EFEED62" w:rsidR="00500F26" w:rsidRDefault="00500F26" w:rsidP="00D43637">
      <w:pPr>
        <w:rPr>
          <w:rFonts w:ascii="Tahoma" w:hAnsi="Tahoma" w:cs="Tahoma"/>
          <w:sz w:val="24"/>
          <w:szCs w:val="24"/>
        </w:rPr>
      </w:pPr>
      <w:r w:rsidRPr="00500F26">
        <w:rPr>
          <w:rFonts w:ascii="Tahoma" w:hAnsi="Tahoma" w:cs="Tahoma"/>
          <w:sz w:val="24"/>
          <w:szCs w:val="24"/>
        </w:rPr>
        <w:drawing>
          <wp:inline distT="0" distB="0" distL="0" distR="0" wp14:anchorId="4C5CD2CA" wp14:editId="53F527A6">
            <wp:extent cx="5612130" cy="3156585"/>
            <wp:effectExtent l="0" t="0" r="7620" b="571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FE4" w14:textId="5527479A" w:rsidR="00500F26" w:rsidRDefault="009B44AC" w:rsidP="00D43637">
      <w:pPr>
        <w:rPr>
          <w:rFonts w:ascii="Tahoma" w:hAnsi="Tahoma" w:cs="Tahoma"/>
          <w:sz w:val="24"/>
          <w:szCs w:val="24"/>
        </w:rPr>
      </w:pPr>
      <w:r w:rsidRPr="009B44AC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195677CB" wp14:editId="4E9C16E6">
            <wp:extent cx="5612130" cy="3156585"/>
            <wp:effectExtent l="0" t="0" r="7620" b="571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4D0" w14:textId="2E1EDFCF" w:rsidR="009B44AC" w:rsidRDefault="00537F84" w:rsidP="00D43637">
      <w:pPr>
        <w:rPr>
          <w:rFonts w:ascii="Tahoma" w:hAnsi="Tahoma" w:cs="Tahoma"/>
          <w:sz w:val="24"/>
          <w:szCs w:val="24"/>
        </w:rPr>
      </w:pPr>
      <w:r w:rsidRPr="00537F84">
        <w:rPr>
          <w:rFonts w:ascii="Tahoma" w:hAnsi="Tahoma" w:cs="Tahoma"/>
          <w:sz w:val="24"/>
          <w:szCs w:val="24"/>
        </w:rPr>
        <w:drawing>
          <wp:inline distT="0" distB="0" distL="0" distR="0" wp14:anchorId="639A5184" wp14:editId="01DA4893">
            <wp:extent cx="5612130" cy="3161665"/>
            <wp:effectExtent l="0" t="0" r="762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C8B6" w14:textId="77777777" w:rsidR="00537F84" w:rsidRDefault="00537F84" w:rsidP="00D43637">
      <w:pPr>
        <w:rPr>
          <w:rFonts w:ascii="Tahoma" w:hAnsi="Tahoma" w:cs="Tahoma"/>
          <w:sz w:val="24"/>
          <w:szCs w:val="24"/>
        </w:rPr>
      </w:pPr>
    </w:p>
    <w:p w14:paraId="20FED93B" w14:textId="77777777" w:rsidR="00D43637" w:rsidRPr="00D43637" w:rsidRDefault="00D43637" w:rsidP="00D43637">
      <w:pPr>
        <w:rPr>
          <w:rFonts w:ascii="Tahoma" w:hAnsi="Tahoma" w:cs="Tahoma"/>
          <w:sz w:val="24"/>
          <w:szCs w:val="24"/>
        </w:rPr>
      </w:pPr>
    </w:p>
    <w:p w14:paraId="3E07C86E" w14:textId="77777777" w:rsidR="00D43637" w:rsidRPr="00D43637" w:rsidRDefault="00D43637" w:rsidP="00D43637">
      <w:pPr>
        <w:pStyle w:val="Prrafodelista"/>
        <w:spacing w:after="0"/>
        <w:rPr>
          <w:rFonts w:ascii="Tahoma" w:hAnsi="Tahoma" w:cs="Tahoma"/>
          <w:sz w:val="24"/>
          <w:szCs w:val="24"/>
        </w:rPr>
      </w:pPr>
    </w:p>
    <w:p w14:paraId="0EF804D5" w14:textId="77777777" w:rsidR="00701626" w:rsidRPr="0005094D" w:rsidRDefault="00701626" w:rsidP="00701626">
      <w:pPr>
        <w:pStyle w:val="Prrafodelista"/>
        <w:jc w:val="both"/>
        <w:rPr>
          <w:rFonts w:ascii="Tahoma" w:hAnsi="Tahoma" w:cs="Tahoma"/>
          <w:sz w:val="24"/>
          <w:szCs w:val="24"/>
        </w:rPr>
      </w:pPr>
    </w:p>
    <w:sectPr w:rsidR="00701626" w:rsidRPr="0005094D" w:rsidSect="00AF3C6F">
      <w:pgSz w:w="12240" w:h="15840" w:code="1"/>
      <w:pgMar w:top="709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75EE7"/>
    <w:multiLevelType w:val="hybridMultilevel"/>
    <w:tmpl w:val="65FC0608"/>
    <w:lvl w:ilvl="0" w:tplc="007266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38657A"/>
    <w:multiLevelType w:val="hybridMultilevel"/>
    <w:tmpl w:val="1FF2F508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124495">
    <w:abstractNumId w:val="1"/>
  </w:num>
  <w:num w:numId="2" w16cid:durableId="43526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417"/>
    <w:rsid w:val="0005094D"/>
    <w:rsid w:val="00074E1A"/>
    <w:rsid w:val="000E5F11"/>
    <w:rsid w:val="002E26A0"/>
    <w:rsid w:val="00500F26"/>
    <w:rsid w:val="00537F84"/>
    <w:rsid w:val="00644E31"/>
    <w:rsid w:val="006C639E"/>
    <w:rsid w:val="00701626"/>
    <w:rsid w:val="00790617"/>
    <w:rsid w:val="008402DF"/>
    <w:rsid w:val="00931E5A"/>
    <w:rsid w:val="00974BDD"/>
    <w:rsid w:val="009B44AC"/>
    <w:rsid w:val="00A06076"/>
    <w:rsid w:val="00AF3C6F"/>
    <w:rsid w:val="00B07E15"/>
    <w:rsid w:val="00C83E41"/>
    <w:rsid w:val="00D339BF"/>
    <w:rsid w:val="00D37A24"/>
    <w:rsid w:val="00D43637"/>
    <w:rsid w:val="00D80910"/>
    <w:rsid w:val="00D96A5C"/>
    <w:rsid w:val="00E47D4F"/>
    <w:rsid w:val="00EA2327"/>
    <w:rsid w:val="00EC3417"/>
    <w:rsid w:val="00F21295"/>
    <w:rsid w:val="00FE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0470A"/>
  <w15:chartTrackingRefBased/>
  <w15:docId w15:val="{0E9704FA-AA5F-4FC8-9423-ED56588E4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g\Documents\Plantillas%20personalizadas%20de%20Office\Machote%20UR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7398F-6CC9-44C6-B446-C68A205C9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Machote URL.dotx</Template>
  <TotalTime>90</TotalTime>
  <Pages>3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Villatoro</dc:creator>
  <cp:keywords/>
  <dc:description/>
  <cp:lastModifiedBy>ALEXANDER GABRIEL VILLATORO MUNOZ</cp:lastModifiedBy>
  <cp:revision>4</cp:revision>
  <dcterms:created xsi:type="dcterms:W3CDTF">2022-06-25T01:19:00Z</dcterms:created>
  <dcterms:modified xsi:type="dcterms:W3CDTF">2022-06-25T02:49:00Z</dcterms:modified>
</cp:coreProperties>
</file>